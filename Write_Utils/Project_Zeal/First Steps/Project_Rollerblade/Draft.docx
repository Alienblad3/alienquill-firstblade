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72910" w14:textId="3BD30968" w:rsidR="00C306E0" w:rsidRDefault="00C306E0" w:rsidP="00C306E0">
      <w:pPr>
        <w:spacing w:line="480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Chapter 1</w:t>
      </w:r>
    </w:p>
    <w:p w14:paraId="2A30419A" w14:textId="77777777" w:rsidR="00C306E0" w:rsidRPr="00C016B6" w:rsidRDefault="00C306E0" w:rsidP="00C306E0">
      <w:pPr>
        <w:spacing w:line="480" w:lineRule="auto"/>
        <w:jc w:val="both"/>
        <w:rPr>
          <w:rFonts w:ascii="Times New Roman" w:hAnsi="Times New Roman" w:cs="Times New Roman"/>
          <w:lang w:val="en-GB"/>
        </w:rPr>
      </w:pPr>
    </w:p>
    <w:sectPr w:rsidR="00C306E0" w:rsidRPr="00C016B6" w:rsidSect="00C306E0">
      <w:pgSz w:w="8640" w:h="1296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923AF" w14:textId="77777777" w:rsidR="00272886" w:rsidRDefault="00272886">
      <w:pPr>
        <w:rPr>
          <w:rFonts w:hint="eastAsia"/>
        </w:rPr>
      </w:pPr>
      <w:r>
        <w:separator/>
      </w:r>
    </w:p>
  </w:endnote>
  <w:endnote w:type="continuationSeparator" w:id="0">
    <w:p w14:paraId="7B24523D" w14:textId="77777777" w:rsidR="00272886" w:rsidRDefault="0027288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20603050405020304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44B28" w14:textId="77777777" w:rsidR="00272886" w:rsidRDefault="00272886">
      <w:pPr>
        <w:rPr>
          <w:rFonts w:hint="eastAsia"/>
        </w:rPr>
      </w:pPr>
      <w:r>
        <w:separator/>
      </w:r>
    </w:p>
  </w:footnote>
  <w:footnote w:type="continuationSeparator" w:id="0">
    <w:p w14:paraId="0A3BD935" w14:textId="77777777" w:rsidR="00272886" w:rsidRDefault="0027288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0301F"/>
    <w:multiLevelType w:val="multilevel"/>
    <w:tmpl w:val="9C6693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num w:numId="1" w16cid:durableId="1542784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547F32"/>
    <w:rsid w:val="00272886"/>
    <w:rsid w:val="0027566B"/>
    <w:rsid w:val="00547F32"/>
    <w:rsid w:val="007427D8"/>
    <w:rsid w:val="009D082C"/>
    <w:rsid w:val="00BB7897"/>
    <w:rsid w:val="00C016B6"/>
    <w:rsid w:val="00C306E0"/>
    <w:rsid w:val="00C73917"/>
    <w:rsid w:val="00ED4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1F8370"/>
  <w15:docId w15:val="{2EE07414-C3A1-45BC-97EB-F77641C87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Tahoma"/>
        <w:color w:val="000000"/>
        <w:kern w:val="3"/>
        <w:sz w:val="24"/>
        <w:szCs w:val="24"/>
        <w:lang w:val="en-IN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  <w:spacing w:line="480" w:lineRule="auto"/>
      <w:ind w:firstLine="720"/>
    </w:pPr>
  </w:style>
  <w:style w:type="paragraph" w:styleId="Header">
    <w:name w:val="header"/>
    <w:basedOn w:val="Normal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rPr>
      <w:rFonts w:cs="Mangal"/>
      <w:szCs w:val="21"/>
    </w:rPr>
  </w:style>
  <w:style w:type="paragraph" w:styleId="Footer">
    <w:name w:val="footer"/>
    <w:basedOn w:val="Normal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rPr>
      <w:rFonts w:cs="Mangal"/>
      <w:szCs w:val="21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rPr>
      <w:rFonts w:cs="Mangal"/>
      <w:sz w:val="20"/>
      <w:szCs w:val="18"/>
    </w:rPr>
  </w:style>
  <w:style w:type="character" w:customStyle="1" w:styleId="CommentTextChar">
    <w:name w:val="Comment Text Char"/>
    <w:basedOn w:val="DefaultParagraphFont"/>
    <w:rPr>
      <w:rFonts w:cs="Mangal"/>
      <w:sz w:val="20"/>
      <w:szCs w:val="18"/>
    </w:rPr>
  </w:style>
  <w:style w:type="paragraph" w:styleId="CommentSubject">
    <w:name w:val="annotation subject"/>
    <w:basedOn w:val="CommentText"/>
    <w:next w:val="CommentText"/>
    <w:rPr>
      <w:b/>
      <w:bCs/>
    </w:rPr>
  </w:style>
  <w:style w:type="character" w:customStyle="1" w:styleId="CommentSubjectChar">
    <w:name w:val="Comment Subject Char"/>
    <w:basedOn w:val="CommentTextChar"/>
    <w:rPr>
      <w:rFonts w:cs="Mangal"/>
      <w:b/>
      <w:bCs/>
      <w:sz w:val="20"/>
      <w:szCs w:val="18"/>
    </w:rPr>
  </w:style>
  <w:style w:type="paragraph" w:styleId="ListParagraph">
    <w:name w:val="List Paragraph"/>
    <w:basedOn w:val="Normal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EA4B8D-E3A6-4E91-BF69-F2288391C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Sanjay Bharath</dc:creator>
  <cp:lastModifiedBy>Sanjay Bharath</cp:lastModifiedBy>
  <cp:revision>9</cp:revision>
  <dcterms:created xsi:type="dcterms:W3CDTF">2026-02-28T05:42:00Z</dcterms:created>
  <dcterms:modified xsi:type="dcterms:W3CDTF">2026-02-28T06:02:00Z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c4eab01fde9e05a777f22aafbaf1619795cdf32f63721c7a841bdbd40054a4d7</vt:lpwstr>
  </property>
</Properties>
</file>